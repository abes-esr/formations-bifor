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153D" w14:textId="6CD4D81E" w:rsidR="008F7F50" w:rsidRDefault="00666E4B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>
        <w:rPr>
          <w:noProof/>
        </w:rPr>
        <w:drawing>
          <wp:inline distT="0" distB="0" distL="0" distR="0" wp14:anchorId="0D7F258C" wp14:editId="704D2FC5">
            <wp:extent cx="922020" cy="601980"/>
            <wp:effectExtent l="0" t="0" r="0" b="7620"/>
            <wp:docPr id="2" name="Image 2" descr="logo_a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_ab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335A">
        <w:rPr>
          <w:rFonts w:ascii="Arial" w:hAnsi="Arial"/>
          <w:sz w:val="20"/>
          <w:szCs w:val="22"/>
          <w:lang w:val="fr-FR"/>
        </w:rPr>
        <w:tab/>
      </w:r>
      <w:r w:rsidR="009F335A">
        <w:rPr>
          <w:rFonts w:ascii="Arial" w:hAnsi="Arial"/>
          <w:sz w:val="20"/>
          <w:szCs w:val="22"/>
          <w:lang w:val="fr-FR"/>
        </w:rPr>
        <w:tab/>
      </w:r>
      <w:r w:rsidR="009F335A">
        <w:rPr>
          <w:rFonts w:ascii="Arial" w:hAnsi="Arial"/>
          <w:sz w:val="20"/>
          <w:szCs w:val="22"/>
          <w:lang w:val="fr-FR"/>
        </w:rPr>
        <w:tab/>
      </w:r>
      <w:r w:rsidR="009F335A">
        <w:rPr>
          <w:rFonts w:ascii="Arial" w:hAnsi="Arial"/>
          <w:sz w:val="20"/>
          <w:szCs w:val="22"/>
          <w:lang w:val="fr-FR"/>
        </w:rPr>
        <w:tab/>
        <w:t xml:space="preserve">   </w:t>
      </w:r>
      <w:r w:rsidR="00040697" w:rsidRPr="00627224">
        <w:rPr>
          <w:rFonts w:ascii="Arial" w:hAnsi="Arial"/>
          <w:sz w:val="20"/>
          <w:szCs w:val="22"/>
          <w:lang w:val="fr-FR"/>
        </w:rPr>
        <w:t>Le Directeur de l’</w:t>
      </w:r>
      <w:r w:rsidR="008F7F50" w:rsidRPr="00627224">
        <w:rPr>
          <w:rFonts w:ascii="Arial" w:hAnsi="Arial"/>
          <w:sz w:val="20"/>
          <w:szCs w:val="22"/>
          <w:lang w:val="fr-FR"/>
        </w:rPr>
        <w:t>ABES</w:t>
      </w:r>
    </w:p>
    <w:p w14:paraId="29AB8A52" w14:textId="77777777" w:rsidR="006404C6" w:rsidRPr="00627224" w:rsidRDefault="006404C6" w:rsidP="002D4DB1">
      <w:pPr>
        <w:spacing w:line="235" w:lineRule="auto"/>
        <w:ind w:firstLine="4536"/>
        <w:rPr>
          <w:rFonts w:ascii="Arial" w:hAnsi="Arial"/>
          <w:sz w:val="20"/>
          <w:szCs w:val="22"/>
          <w:lang w:val="fr-FR"/>
        </w:rPr>
      </w:pPr>
    </w:p>
    <w:p w14:paraId="34E6385E" w14:textId="77777777" w:rsidR="008F7F50" w:rsidRPr="00627224" w:rsidRDefault="008F7F50" w:rsidP="002D4DB1">
      <w:pPr>
        <w:tabs>
          <w:tab w:val="left" w:pos="4678"/>
        </w:tabs>
        <w:spacing w:line="235" w:lineRule="auto"/>
        <w:ind w:left="3119" w:firstLine="1417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à</w:t>
      </w:r>
    </w:p>
    <w:p w14:paraId="7F0D3A0C" w14:textId="77777777" w:rsidR="006F715E" w:rsidRPr="00627224" w:rsidRDefault="006F715E" w:rsidP="002D4DB1">
      <w:pPr>
        <w:pStyle w:val="Titre2"/>
        <w:spacing w:line="235" w:lineRule="auto"/>
        <w:ind w:left="0"/>
        <w:rPr>
          <w:rFonts w:ascii="Arial" w:hAnsi="Arial"/>
          <w:sz w:val="20"/>
          <w:szCs w:val="22"/>
        </w:rPr>
      </w:pPr>
    </w:p>
    <w:p w14:paraId="3978DEA3" w14:textId="3446787F" w:rsidR="006F715E" w:rsidRPr="00627224" w:rsidRDefault="00E86F49" w:rsidP="002D4DB1">
      <w:pPr>
        <w:tabs>
          <w:tab w:val="left" w:pos="3969"/>
          <w:tab w:val="left" w:pos="4395"/>
          <w:tab w:val="left" w:pos="4678"/>
        </w:tabs>
        <w:spacing w:line="235" w:lineRule="auto"/>
        <w:ind w:left="4395" w:firstLine="141"/>
        <w:rPr>
          <w:rFonts w:ascii="Arial" w:hAnsi="Arial"/>
          <w:b/>
          <w:sz w:val="20"/>
          <w:szCs w:val="22"/>
          <w:lang w:val="fr-FR"/>
        </w:rPr>
      </w:pPr>
      <w:proofErr w:type="spellStart"/>
      <w:r>
        <w:rPr>
          <w:rFonts w:ascii="Arial" w:hAnsi="Arial"/>
          <w:b/>
          <w:sz w:val="20"/>
          <w:szCs w:val="22"/>
          <w:lang w:val="fr-FR"/>
        </w:rPr>
        <w:t>stagiairecivilitestagiaireprenom</w:t>
      </w:r>
      <w:proofErr w:type="spellEnd"/>
      <w:r>
        <w:rPr>
          <w:rFonts w:ascii="Arial" w:hAnsi="Arial"/>
          <w:b/>
          <w:sz w:val="20"/>
          <w:szCs w:val="22"/>
          <w:lang w:val="fr-FR"/>
        </w:rPr>
        <w:t xml:space="preserve"> </w:t>
      </w:r>
      <w:proofErr w:type="spellStart"/>
      <w:r>
        <w:rPr>
          <w:rFonts w:ascii="Arial" w:hAnsi="Arial"/>
          <w:b/>
          <w:sz w:val="20"/>
          <w:szCs w:val="22"/>
          <w:lang w:val="fr-FR"/>
        </w:rPr>
        <w:t>stagiairenom</w:t>
      </w:r>
      <w:proofErr w:type="spellEnd"/>
    </w:p>
    <w:p w14:paraId="6D01EBDA" w14:textId="77777777" w:rsidR="006F715E" w:rsidRPr="00627224" w:rsidRDefault="00E86F49" w:rsidP="002D4DB1">
      <w:pPr>
        <w:tabs>
          <w:tab w:val="left" w:pos="4678"/>
        </w:tabs>
        <w:spacing w:line="235" w:lineRule="auto"/>
        <w:ind w:firstLine="4536"/>
        <w:rPr>
          <w:rFonts w:ascii="Arial" w:hAnsi="Arial"/>
          <w:sz w:val="20"/>
          <w:szCs w:val="22"/>
        </w:rPr>
      </w:pPr>
      <w:proofErr w:type="spellStart"/>
      <w:r>
        <w:rPr>
          <w:rFonts w:ascii="Arial" w:hAnsi="Arial"/>
          <w:sz w:val="20"/>
          <w:szCs w:val="22"/>
        </w:rPr>
        <w:t>stagiaireadresse</w:t>
      </w:r>
      <w:proofErr w:type="spellEnd"/>
    </w:p>
    <w:p w14:paraId="7DC205D3" w14:textId="77777777" w:rsidR="00763F98" w:rsidRPr="00627224" w:rsidRDefault="00763F98" w:rsidP="002D4DB1">
      <w:pPr>
        <w:tabs>
          <w:tab w:val="left" w:pos="4678"/>
        </w:tabs>
        <w:spacing w:line="235" w:lineRule="auto"/>
        <w:ind w:firstLine="4536"/>
        <w:rPr>
          <w:rFonts w:ascii="Arial" w:hAnsi="Arial"/>
          <w:sz w:val="20"/>
          <w:szCs w:val="22"/>
        </w:rPr>
      </w:pPr>
      <w:r w:rsidRPr="00627224">
        <w:rPr>
          <w:rFonts w:ascii="Arial" w:hAnsi="Arial"/>
          <w:sz w:val="20"/>
          <w:szCs w:val="22"/>
        </w:rPr>
        <w:t xml:space="preserve">s/c de Madame </w:t>
      </w:r>
      <w:proofErr w:type="spellStart"/>
      <w:r w:rsidRPr="00627224">
        <w:rPr>
          <w:rFonts w:ascii="Arial" w:hAnsi="Arial"/>
          <w:sz w:val="20"/>
          <w:szCs w:val="22"/>
        </w:rPr>
        <w:t>ou</w:t>
      </w:r>
      <w:proofErr w:type="spellEnd"/>
      <w:r w:rsidRPr="00627224">
        <w:rPr>
          <w:rFonts w:ascii="Arial" w:hAnsi="Arial"/>
          <w:sz w:val="20"/>
          <w:szCs w:val="22"/>
        </w:rPr>
        <w:t xml:space="preserve"> Monsieur le  Directeur de</w:t>
      </w:r>
    </w:p>
    <w:p w14:paraId="176664C5" w14:textId="77777777" w:rsidR="006F715E" w:rsidRPr="00627224" w:rsidRDefault="00E86F49" w:rsidP="002D4DB1">
      <w:pPr>
        <w:tabs>
          <w:tab w:val="left" w:pos="4678"/>
        </w:tabs>
        <w:spacing w:line="235" w:lineRule="auto"/>
        <w:ind w:left="4536"/>
        <w:rPr>
          <w:rFonts w:ascii="Arial" w:hAnsi="Arial"/>
          <w:b/>
          <w:sz w:val="20"/>
          <w:szCs w:val="22"/>
          <w:lang w:val="fr-FR"/>
        </w:rPr>
      </w:pPr>
      <w:proofErr w:type="spellStart"/>
      <w:r>
        <w:rPr>
          <w:rFonts w:ascii="Arial" w:hAnsi="Arial"/>
          <w:b/>
          <w:sz w:val="20"/>
          <w:szCs w:val="22"/>
          <w:lang w:val="fr-FR"/>
        </w:rPr>
        <w:t>stagiaireetablissement</w:t>
      </w:r>
      <w:proofErr w:type="spellEnd"/>
    </w:p>
    <w:p w14:paraId="4E348972" w14:textId="77777777" w:rsidR="008F7F50" w:rsidRPr="00627224" w:rsidRDefault="008F7F50" w:rsidP="002D4DB1">
      <w:pPr>
        <w:pStyle w:val="En-tte"/>
        <w:tabs>
          <w:tab w:val="clear" w:pos="4536"/>
          <w:tab w:val="clear" w:pos="9072"/>
        </w:tabs>
        <w:spacing w:line="235" w:lineRule="auto"/>
        <w:rPr>
          <w:rFonts w:ascii="Arial" w:hAnsi="Arial"/>
          <w:szCs w:val="22"/>
        </w:rPr>
      </w:pPr>
    </w:p>
    <w:p w14:paraId="5089B6E0" w14:textId="652D4C63" w:rsidR="008F7F50" w:rsidRPr="00627224" w:rsidRDefault="00530A5A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 xml:space="preserve"> </w:t>
      </w:r>
    </w:p>
    <w:p w14:paraId="4E398EC2" w14:textId="77777777" w:rsidR="00626800" w:rsidRPr="00627224" w:rsidRDefault="008F7F50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Mél : </w:t>
      </w:r>
      <w:hyperlink r:id="rId9" w:history="1">
        <w:r w:rsidRPr="00627224">
          <w:rPr>
            <w:rStyle w:val="Lienhypertexte"/>
            <w:rFonts w:ascii="Arial" w:hAnsi="Arial"/>
            <w:sz w:val="20"/>
            <w:szCs w:val="22"/>
            <w:lang w:val="fr-FR"/>
          </w:rPr>
          <w:t>suformation@abes.fr</w:t>
        </w:r>
      </w:hyperlink>
      <w:r w:rsidRPr="00627224">
        <w:rPr>
          <w:rFonts w:ascii="Arial" w:hAnsi="Arial"/>
          <w:sz w:val="20"/>
          <w:szCs w:val="22"/>
          <w:lang w:val="fr-FR"/>
        </w:rPr>
        <w:t xml:space="preserve"> </w:t>
      </w:r>
    </w:p>
    <w:p w14:paraId="11268B16" w14:textId="77777777" w:rsidR="005A7C9F" w:rsidRPr="00627224" w:rsidRDefault="005A7C9F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</w:p>
    <w:p w14:paraId="0EB27FF8" w14:textId="77777777" w:rsidR="008F7F50" w:rsidRPr="00627224" w:rsidRDefault="008F7F50" w:rsidP="002D4DB1">
      <w:pPr>
        <w:spacing w:line="235" w:lineRule="auto"/>
        <w:ind w:left="4248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       Montpellier, le</w:t>
      </w:r>
      <w:r w:rsidR="00E86F49">
        <w:rPr>
          <w:rFonts w:ascii="Arial" w:hAnsi="Arial"/>
          <w:sz w:val="20"/>
          <w:szCs w:val="22"/>
          <w:lang w:val="fr-FR"/>
        </w:rPr>
        <w:t xml:space="preserve"> </w:t>
      </w:r>
      <w:proofErr w:type="spellStart"/>
      <w:r w:rsidR="00E86F49">
        <w:rPr>
          <w:rFonts w:ascii="Arial" w:hAnsi="Arial"/>
          <w:sz w:val="20"/>
          <w:szCs w:val="22"/>
          <w:lang w:val="fr-FR"/>
        </w:rPr>
        <w:t>datejour</w:t>
      </w:r>
      <w:proofErr w:type="spellEnd"/>
    </w:p>
    <w:p w14:paraId="70E410AD" w14:textId="77777777" w:rsidR="008F7F50" w:rsidRPr="00627224" w:rsidRDefault="008F7F50" w:rsidP="002D4DB1">
      <w:pPr>
        <w:spacing w:line="235" w:lineRule="auto"/>
        <w:ind w:left="4536"/>
        <w:rPr>
          <w:rFonts w:ascii="Arial" w:hAnsi="Arial"/>
          <w:sz w:val="20"/>
          <w:szCs w:val="22"/>
          <w:lang w:val="fr-FR"/>
        </w:rPr>
      </w:pPr>
    </w:p>
    <w:p w14:paraId="7860B6E7" w14:textId="792302F3" w:rsidR="008F7F50" w:rsidRPr="00BD1397" w:rsidRDefault="008F7F50" w:rsidP="002D4DB1">
      <w:pPr>
        <w:spacing w:line="235" w:lineRule="auto"/>
        <w:jc w:val="center"/>
        <w:rPr>
          <w:rFonts w:ascii="Arial" w:hAnsi="Arial"/>
          <w:b/>
          <w:sz w:val="20"/>
          <w:szCs w:val="22"/>
          <w:lang w:val="fr-FR"/>
        </w:rPr>
      </w:pPr>
      <w:r w:rsidRPr="00627224">
        <w:rPr>
          <w:rFonts w:ascii="Arial" w:hAnsi="Arial"/>
          <w:b/>
          <w:i/>
          <w:sz w:val="20"/>
          <w:szCs w:val="22"/>
          <w:lang w:val="fr-FR"/>
        </w:rPr>
        <w:t xml:space="preserve">Convocation à </w:t>
      </w:r>
      <w:r w:rsidR="00BD1397">
        <w:rPr>
          <w:rFonts w:ascii="Arial" w:hAnsi="Arial"/>
          <w:b/>
          <w:i/>
          <w:sz w:val="20"/>
          <w:szCs w:val="22"/>
          <w:lang w:val="fr-FR"/>
        </w:rPr>
        <w:t xml:space="preserve">la </w:t>
      </w:r>
      <w:proofErr w:type="spellStart"/>
      <w:r w:rsidR="00BD1397">
        <w:rPr>
          <w:rFonts w:ascii="Arial" w:hAnsi="Arial"/>
          <w:b/>
          <w:sz w:val="20"/>
          <w:szCs w:val="22"/>
          <w:lang w:val="fr-FR"/>
        </w:rPr>
        <w:t>formationnom</w:t>
      </w:r>
      <w:proofErr w:type="spellEnd"/>
    </w:p>
    <w:p w14:paraId="3155B813" w14:textId="77777777" w:rsidR="008F7F50" w:rsidRPr="00627224" w:rsidRDefault="008F7F50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</w:p>
    <w:p w14:paraId="408389FE" w14:textId="224B4DB0" w:rsidR="0058384B" w:rsidRPr="00627224" w:rsidRDefault="00E86F49" w:rsidP="002D4DB1">
      <w:pPr>
        <w:spacing w:line="235" w:lineRule="auto"/>
        <w:jc w:val="both"/>
        <w:rPr>
          <w:rFonts w:ascii="Arial" w:hAnsi="Arial"/>
          <w:sz w:val="20"/>
          <w:szCs w:val="22"/>
          <w:lang w:val="fr-FR"/>
        </w:rPr>
      </w:pPr>
      <w:proofErr w:type="spellStart"/>
      <w:r>
        <w:rPr>
          <w:rFonts w:ascii="Arial" w:hAnsi="Arial"/>
          <w:sz w:val="20"/>
          <w:szCs w:val="22"/>
          <w:lang w:val="fr-FR"/>
        </w:rPr>
        <w:t>stagiairecivilite</w:t>
      </w:r>
      <w:proofErr w:type="spellEnd"/>
    </w:p>
    <w:p w14:paraId="1151ADFE" w14:textId="4BBA0AE5" w:rsidR="008F7F50" w:rsidRDefault="008F7F50" w:rsidP="002D4DB1">
      <w:pPr>
        <w:spacing w:line="235" w:lineRule="auto"/>
        <w:jc w:val="both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Suite à</w:t>
      </w:r>
      <w:r w:rsidR="00A6238A">
        <w:rPr>
          <w:rFonts w:ascii="Arial" w:hAnsi="Arial"/>
          <w:sz w:val="20"/>
          <w:szCs w:val="22"/>
          <w:lang w:val="fr-FR"/>
        </w:rPr>
        <w:t xml:space="preserve"> votre pré-inscription à </w:t>
      </w:r>
      <w:r w:rsidRPr="00627224">
        <w:rPr>
          <w:rFonts w:ascii="Arial" w:hAnsi="Arial"/>
          <w:sz w:val="20"/>
          <w:szCs w:val="22"/>
          <w:lang w:val="fr-FR"/>
        </w:rPr>
        <w:t>:</w:t>
      </w:r>
    </w:p>
    <w:p w14:paraId="058C9F27" w14:textId="77777777" w:rsidR="00E006F0" w:rsidRDefault="00E006F0" w:rsidP="002D4DB1">
      <w:pPr>
        <w:spacing w:line="235" w:lineRule="auto"/>
        <w:jc w:val="both"/>
        <w:rPr>
          <w:rFonts w:ascii="Arial" w:hAnsi="Arial"/>
          <w:sz w:val="20"/>
          <w:szCs w:val="22"/>
          <w:lang w:val="fr-FR"/>
        </w:rPr>
      </w:pPr>
    </w:p>
    <w:p w14:paraId="7EC23F48" w14:textId="77777777" w:rsidR="00E006F0" w:rsidRPr="00627224" w:rsidRDefault="00E86F49" w:rsidP="002D4DB1">
      <w:pPr>
        <w:spacing w:line="235" w:lineRule="auto"/>
        <w:jc w:val="center"/>
        <w:rPr>
          <w:rFonts w:ascii="Arial" w:hAnsi="Arial"/>
          <w:b/>
          <w:sz w:val="20"/>
          <w:szCs w:val="22"/>
          <w:lang w:val="fr-FR"/>
        </w:rPr>
      </w:pPr>
      <w:proofErr w:type="spellStart"/>
      <w:r>
        <w:rPr>
          <w:rFonts w:ascii="Arial" w:hAnsi="Arial"/>
          <w:b/>
          <w:sz w:val="20"/>
          <w:szCs w:val="22"/>
          <w:lang w:val="fr-FR"/>
        </w:rPr>
        <w:t>formationnom</w:t>
      </w:r>
      <w:proofErr w:type="spellEnd"/>
    </w:p>
    <w:p w14:paraId="7D029C1F" w14:textId="77777777" w:rsidR="00626800" w:rsidRPr="00627224" w:rsidRDefault="00E006F0" w:rsidP="002D4DB1">
      <w:pPr>
        <w:spacing w:line="235" w:lineRule="auto"/>
        <w:jc w:val="center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b/>
          <w:sz w:val="20"/>
          <w:szCs w:val="22"/>
          <w:lang w:val="fr-FR"/>
        </w:rPr>
        <w:t xml:space="preserve">Code de la session : </w:t>
      </w:r>
      <w:proofErr w:type="spellStart"/>
      <w:r w:rsidR="00E86F49">
        <w:rPr>
          <w:rFonts w:ascii="Arial" w:hAnsi="Arial"/>
          <w:b/>
          <w:sz w:val="20"/>
          <w:szCs w:val="22"/>
          <w:lang w:val="fr-FR"/>
        </w:rPr>
        <w:t>sessiontitre</w:t>
      </w:r>
      <w:proofErr w:type="spellEnd"/>
    </w:p>
    <w:p w14:paraId="682C51E9" w14:textId="77777777" w:rsidR="008F7F50" w:rsidRPr="00627224" w:rsidRDefault="008F7F50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</w:p>
    <w:p w14:paraId="074F5334" w14:textId="73CA0E66" w:rsidR="00381088" w:rsidRPr="00627224" w:rsidRDefault="002B7178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Nous vous invitons à vous présenter</w:t>
      </w:r>
      <w:r w:rsidR="00446BD9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8F7F50" w:rsidRPr="00627224">
        <w:rPr>
          <w:rFonts w:ascii="Arial" w:hAnsi="Arial"/>
          <w:b/>
          <w:sz w:val="20"/>
          <w:szCs w:val="22"/>
          <w:lang w:val="fr-FR"/>
        </w:rPr>
        <w:t>le</w:t>
      </w:r>
      <w:r w:rsidR="00E86F49">
        <w:rPr>
          <w:rFonts w:ascii="Arial" w:hAnsi="Arial"/>
          <w:b/>
          <w:sz w:val="20"/>
          <w:szCs w:val="22"/>
          <w:lang w:val="fr-FR"/>
        </w:rPr>
        <w:t xml:space="preserve"> </w:t>
      </w:r>
      <w:proofErr w:type="spellStart"/>
      <w:r w:rsidR="00E86F49">
        <w:rPr>
          <w:rFonts w:ascii="Arial" w:hAnsi="Arial"/>
          <w:b/>
          <w:sz w:val="20"/>
          <w:szCs w:val="22"/>
          <w:lang w:val="fr-FR"/>
        </w:rPr>
        <w:t>sessiondebutdate</w:t>
      </w:r>
      <w:proofErr w:type="spellEnd"/>
      <w:r w:rsidR="00E86F49">
        <w:rPr>
          <w:rFonts w:ascii="Arial" w:hAnsi="Arial"/>
          <w:b/>
          <w:sz w:val="20"/>
          <w:szCs w:val="22"/>
          <w:lang w:val="fr-FR"/>
        </w:rPr>
        <w:t xml:space="preserve"> </w:t>
      </w:r>
      <w:r w:rsidR="008F7F50" w:rsidRPr="00627224">
        <w:rPr>
          <w:rFonts w:ascii="Arial" w:hAnsi="Arial"/>
          <w:b/>
          <w:sz w:val="20"/>
          <w:szCs w:val="22"/>
          <w:lang w:val="fr-FR"/>
        </w:rPr>
        <w:t>à</w:t>
      </w:r>
      <w:r w:rsidR="00E86F49">
        <w:rPr>
          <w:rFonts w:ascii="Arial" w:hAnsi="Arial"/>
          <w:b/>
          <w:sz w:val="20"/>
          <w:szCs w:val="22"/>
          <w:lang w:val="fr-FR"/>
        </w:rPr>
        <w:t xml:space="preserve"> </w:t>
      </w:r>
      <w:proofErr w:type="spellStart"/>
      <w:r w:rsidR="00E86F49">
        <w:rPr>
          <w:rFonts w:ascii="Arial" w:hAnsi="Arial"/>
          <w:b/>
          <w:sz w:val="20"/>
          <w:szCs w:val="22"/>
          <w:lang w:val="fr-FR"/>
        </w:rPr>
        <w:t>sessionconvocation</w:t>
      </w:r>
      <w:proofErr w:type="spellEnd"/>
      <w:r w:rsidR="00700B06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E86F49">
        <w:rPr>
          <w:rFonts w:ascii="Arial" w:hAnsi="Arial"/>
          <w:sz w:val="20"/>
          <w:szCs w:val="22"/>
          <w:lang w:val="fr-FR"/>
        </w:rPr>
        <w:t xml:space="preserve">(Début à </w:t>
      </w:r>
      <w:proofErr w:type="spellStart"/>
      <w:r w:rsidR="00FE414A">
        <w:rPr>
          <w:rFonts w:ascii="Arial" w:hAnsi="Arial"/>
          <w:sz w:val="20"/>
          <w:szCs w:val="22"/>
          <w:lang w:val="fr-FR"/>
        </w:rPr>
        <w:t>sessiondebutheure</w:t>
      </w:r>
      <w:proofErr w:type="spellEnd"/>
      <w:r w:rsidR="008F7F50" w:rsidRPr="00627224">
        <w:rPr>
          <w:rFonts w:ascii="Arial" w:hAnsi="Arial"/>
          <w:sz w:val="20"/>
          <w:szCs w:val="22"/>
          <w:lang w:val="fr-FR"/>
        </w:rPr>
        <w:t xml:space="preserve">, voir </w:t>
      </w:r>
      <w:hyperlink r:id="rId10" w:history="1">
        <w:r w:rsidR="008F7F50" w:rsidRPr="003032A2">
          <w:rPr>
            <w:rStyle w:val="Lienhypertexte"/>
            <w:rFonts w:ascii="Arial" w:hAnsi="Arial"/>
            <w:sz w:val="20"/>
            <w:szCs w:val="22"/>
            <w:lang w:val="fr-FR"/>
          </w:rPr>
          <w:t xml:space="preserve">programme </w:t>
        </w:r>
        <w:r w:rsidR="003032A2" w:rsidRPr="003032A2">
          <w:rPr>
            <w:rStyle w:val="Lienhypertexte"/>
            <w:rFonts w:ascii="Arial" w:hAnsi="Arial"/>
            <w:sz w:val="20"/>
            <w:szCs w:val="22"/>
            <w:lang w:val="fr-FR"/>
          </w:rPr>
          <w:t>en ligne</w:t>
        </w:r>
      </w:hyperlink>
      <w:r w:rsidR="008F7F50" w:rsidRPr="00627224">
        <w:rPr>
          <w:rFonts w:ascii="Arial" w:hAnsi="Arial"/>
          <w:sz w:val="20"/>
          <w:szCs w:val="22"/>
          <w:lang w:val="fr-FR"/>
        </w:rPr>
        <w:t>)</w:t>
      </w:r>
      <w:r w:rsidR="00E055A5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8F7F50" w:rsidRPr="00627224">
        <w:rPr>
          <w:rFonts w:ascii="Arial" w:hAnsi="Arial"/>
          <w:sz w:val="20"/>
          <w:szCs w:val="22"/>
          <w:lang w:val="fr-FR"/>
        </w:rPr>
        <w:t>à l’adresse suivante :</w:t>
      </w:r>
    </w:p>
    <w:p w14:paraId="0937B987" w14:textId="77777777" w:rsidR="008F7F50" w:rsidRPr="00627224" w:rsidRDefault="00FE414A" w:rsidP="002D4DB1">
      <w:pPr>
        <w:spacing w:line="235" w:lineRule="auto"/>
        <w:ind w:left="1134"/>
        <w:rPr>
          <w:rFonts w:ascii="Arial" w:hAnsi="Arial"/>
          <w:sz w:val="20"/>
          <w:szCs w:val="22"/>
          <w:lang w:val="fr-FR"/>
        </w:rPr>
      </w:pPr>
      <w:proofErr w:type="spellStart"/>
      <w:r>
        <w:rPr>
          <w:rFonts w:ascii="Arial" w:hAnsi="Arial"/>
          <w:sz w:val="20"/>
          <w:szCs w:val="22"/>
          <w:lang w:val="fr-FR"/>
        </w:rPr>
        <w:t>sessionlieunom</w:t>
      </w:r>
      <w:proofErr w:type="spellEnd"/>
    </w:p>
    <w:p w14:paraId="39D51608" w14:textId="77777777" w:rsidR="008F7F50" w:rsidRDefault="007B42A8" w:rsidP="002D4DB1">
      <w:pPr>
        <w:spacing w:line="235" w:lineRule="auto"/>
        <w:ind w:left="1134"/>
        <w:rPr>
          <w:rFonts w:ascii="Arial" w:hAnsi="Arial"/>
          <w:sz w:val="20"/>
          <w:szCs w:val="22"/>
          <w:lang w:val="fr-FR"/>
        </w:rPr>
      </w:pPr>
      <w:proofErr w:type="spellStart"/>
      <w:r>
        <w:rPr>
          <w:rFonts w:ascii="Arial" w:hAnsi="Arial"/>
          <w:sz w:val="20"/>
          <w:szCs w:val="22"/>
          <w:lang w:val="fr-FR"/>
        </w:rPr>
        <w:t>sessionlieuadresse</w:t>
      </w:r>
      <w:proofErr w:type="spellEnd"/>
    </w:p>
    <w:p w14:paraId="3EBB0E44" w14:textId="77777777" w:rsidR="002439B0" w:rsidRDefault="002F110B" w:rsidP="002D4DB1">
      <w:pPr>
        <w:spacing w:line="235" w:lineRule="auto"/>
        <w:ind w:left="1134"/>
        <w:rPr>
          <w:rFonts w:ascii="Arial" w:hAnsi="Arial"/>
          <w:sz w:val="20"/>
          <w:szCs w:val="22"/>
          <w:lang w:val="fr-FR"/>
        </w:rPr>
      </w:pPr>
      <w:proofErr w:type="spellStart"/>
      <w:r>
        <w:rPr>
          <w:rFonts w:ascii="Arial" w:hAnsi="Arial"/>
          <w:sz w:val="20"/>
          <w:szCs w:val="22"/>
          <w:lang w:val="fr-FR"/>
        </w:rPr>
        <w:t>sessionlieucodepostal</w:t>
      </w:r>
      <w:proofErr w:type="spellEnd"/>
      <w:r w:rsidR="002439B0" w:rsidRPr="00627224">
        <w:rPr>
          <w:rFonts w:ascii="Arial" w:hAnsi="Arial"/>
          <w:sz w:val="20"/>
          <w:szCs w:val="22"/>
          <w:lang w:val="fr-FR"/>
        </w:rPr>
        <w:t xml:space="preserve">, </w:t>
      </w:r>
      <w:proofErr w:type="spellStart"/>
      <w:r>
        <w:rPr>
          <w:rFonts w:ascii="Arial" w:hAnsi="Arial"/>
          <w:sz w:val="20"/>
          <w:szCs w:val="22"/>
          <w:lang w:val="fr-FR"/>
        </w:rPr>
        <w:t>sessionlieuville</w:t>
      </w:r>
      <w:proofErr w:type="spellEnd"/>
    </w:p>
    <w:p w14:paraId="291F2CFB" w14:textId="77777777" w:rsidR="008F7F50" w:rsidRPr="00627224" w:rsidRDefault="008F7F50" w:rsidP="002D4DB1">
      <w:pPr>
        <w:spacing w:line="235" w:lineRule="auto"/>
        <w:ind w:left="414" w:firstLine="720"/>
        <w:rPr>
          <w:rFonts w:ascii="Arial" w:hAnsi="Arial"/>
          <w:sz w:val="20"/>
          <w:szCs w:val="22"/>
          <w:lang w:val="fr-FR"/>
        </w:rPr>
      </w:pPr>
    </w:p>
    <w:p w14:paraId="2C0D70B4" w14:textId="44DBBF1C" w:rsidR="008F7F50" w:rsidRPr="00627224" w:rsidRDefault="003B6119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 xml:space="preserve">Elle </w:t>
      </w:r>
      <w:r w:rsidR="008F7F50" w:rsidRPr="00627224">
        <w:rPr>
          <w:rFonts w:ascii="Arial" w:hAnsi="Arial"/>
          <w:sz w:val="20"/>
          <w:szCs w:val="22"/>
          <w:lang w:val="fr-FR"/>
        </w:rPr>
        <w:t xml:space="preserve">se terminera le </w:t>
      </w:r>
      <w:proofErr w:type="spellStart"/>
      <w:r w:rsidR="006443F9">
        <w:rPr>
          <w:rFonts w:ascii="Arial" w:hAnsi="Arial"/>
          <w:sz w:val="20"/>
          <w:szCs w:val="22"/>
          <w:lang w:val="fr-FR"/>
        </w:rPr>
        <w:t>sessionfindate</w:t>
      </w:r>
      <w:proofErr w:type="spellEnd"/>
      <w:r w:rsidR="008F7F50" w:rsidRPr="00627224">
        <w:rPr>
          <w:rFonts w:ascii="Arial" w:hAnsi="Arial"/>
          <w:sz w:val="20"/>
          <w:szCs w:val="22"/>
          <w:lang w:val="fr-FR"/>
        </w:rPr>
        <w:t>.</w:t>
      </w:r>
      <w:r w:rsidR="000012EC">
        <w:rPr>
          <w:rFonts w:ascii="Arial" w:hAnsi="Arial"/>
          <w:sz w:val="20"/>
          <w:szCs w:val="22"/>
          <w:lang w:val="fr-FR"/>
        </w:rPr>
        <w:t xml:space="preserve"> </w:t>
      </w:r>
    </w:p>
    <w:p w14:paraId="1AA962DD" w14:textId="77777777" w:rsidR="008F7F50" w:rsidRPr="00627224" w:rsidRDefault="008F7F50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</w:p>
    <w:p w14:paraId="6F4277F9" w14:textId="27232293" w:rsidR="008F7F50" w:rsidRDefault="008F7F50" w:rsidP="002D4DB1">
      <w:pPr>
        <w:spacing w:line="235" w:lineRule="auto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b/>
          <w:sz w:val="20"/>
          <w:szCs w:val="22"/>
          <w:lang w:val="fr-FR"/>
        </w:rPr>
        <w:t>Vous devrez faire établir un ordre de mission par votre direction</w:t>
      </w:r>
      <w:r w:rsidRPr="00627224">
        <w:rPr>
          <w:rFonts w:ascii="Arial" w:hAnsi="Arial"/>
          <w:sz w:val="20"/>
          <w:szCs w:val="22"/>
          <w:lang w:val="fr-FR"/>
        </w:rPr>
        <w:t>, les frais de mission n’étant pas à la charge de l’ABES</w:t>
      </w:r>
      <w:r w:rsidR="002B7178">
        <w:rPr>
          <w:rFonts w:ascii="Arial" w:hAnsi="Arial"/>
          <w:sz w:val="20"/>
          <w:szCs w:val="22"/>
          <w:lang w:val="fr-FR"/>
        </w:rPr>
        <w:t xml:space="preserve"> (sauf si </w:t>
      </w:r>
      <w:r w:rsidR="00376FD9">
        <w:rPr>
          <w:rFonts w:ascii="Arial" w:hAnsi="Arial"/>
          <w:sz w:val="20"/>
          <w:szCs w:val="22"/>
          <w:lang w:val="fr-FR"/>
        </w:rPr>
        <w:t xml:space="preserve">votre déplacement </w:t>
      </w:r>
      <w:r w:rsidR="002B7178">
        <w:rPr>
          <w:rFonts w:ascii="Arial" w:hAnsi="Arial"/>
          <w:sz w:val="20"/>
          <w:szCs w:val="22"/>
          <w:lang w:val="fr-FR"/>
        </w:rPr>
        <w:t>a lieu da</w:t>
      </w:r>
      <w:r w:rsidR="004737DE">
        <w:rPr>
          <w:rFonts w:ascii="Arial" w:hAnsi="Arial"/>
          <w:sz w:val="20"/>
          <w:szCs w:val="22"/>
          <w:lang w:val="fr-FR"/>
        </w:rPr>
        <w:t>n</w:t>
      </w:r>
      <w:r w:rsidR="002B7178">
        <w:rPr>
          <w:rFonts w:ascii="Arial" w:hAnsi="Arial"/>
          <w:sz w:val="20"/>
          <w:szCs w:val="22"/>
          <w:lang w:val="fr-FR"/>
        </w:rPr>
        <w:t>s votre résidence administrative, auquel cas aucun ordre de mission n’e</w:t>
      </w:r>
      <w:r w:rsidR="004737DE">
        <w:rPr>
          <w:rFonts w:ascii="Arial" w:hAnsi="Arial"/>
          <w:sz w:val="20"/>
          <w:szCs w:val="22"/>
          <w:lang w:val="fr-FR"/>
        </w:rPr>
        <w:t>s</w:t>
      </w:r>
      <w:r w:rsidR="00CB205B">
        <w:rPr>
          <w:rFonts w:ascii="Arial" w:hAnsi="Arial"/>
          <w:sz w:val="20"/>
          <w:szCs w:val="22"/>
          <w:lang w:val="fr-FR"/>
        </w:rPr>
        <w:t>t requis).</w:t>
      </w:r>
    </w:p>
    <w:p w14:paraId="6401746E" w14:textId="77777777" w:rsidR="002B7178" w:rsidRPr="00627224" w:rsidRDefault="002B7178" w:rsidP="002D4DB1">
      <w:pPr>
        <w:spacing w:line="235" w:lineRule="auto"/>
        <w:rPr>
          <w:rFonts w:ascii="Arial" w:hAnsi="Arial" w:cs="Arial"/>
          <w:sz w:val="20"/>
          <w:szCs w:val="22"/>
          <w:lang w:val="fr-FR"/>
        </w:rPr>
      </w:pPr>
    </w:p>
    <w:p w14:paraId="75FC9F54" w14:textId="18B4BFE4" w:rsidR="00744B87" w:rsidRPr="001C324C" w:rsidRDefault="008F7F50" w:rsidP="002D4DB1">
      <w:pPr>
        <w:spacing w:line="235" w:lineRule="auto"/>
        <w:jc w:val="both"/>
        <w:rPr>
          <w:rFonts w:ascii="Arial" w:hAnsi="Arial"/>
          <w:b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Vous souhaitant une bonne</w:t>
      </w:r>
      <w:r w:rsidR="001C324C">
        <w:rPr>
          <w:rFonts w:ascii="Arial" w:hAnsi="Arial"/>
          <w:sz w:val="20"/>
          <w:szCs w:val="22"/>
          <w:lang w:val="fr-FR"/>
        </w:rPr>
        <w:t xml:space="preserve"> </w:t>
      </w:r>
      <w:proofErr w:type="spellStart"/>
      <w:r w:rsidR="005E0998">
        <w:rPr>
          <w:rFonts w:ascii="Arial" w:hAnsi="Arial"/>
          <w:b/>
          <w:sz w:val="20"/>
          <w:szCs w:val="22"/>
          <w:lang w:val="fr-FR"/>
        </w:rPr>
        <w:t>formationnom</w:t>
      </w:r>
      <w:proofErr w:type="spellEnd"/>
      <w:r w:rsidRPr="00627224">
        <w:rPr>
          <w:rFonts w:ascii="Arial" w:hAnsi="Arial"/>
          <w:sz w:val="20"/>
          <w:szCs w:val="22"/>
          <w:lang w:val="fr-FR"/>
        </w:rPr>
        <w:t xml:space="preserve">, nous vous prions d’agréer </w:t>
      </w:r>
      <w:r w:rsidR="00A64CFD">
        <w:rPr>
          <w:rFonts w:ascii="Arial" w:hAnsi="Arial"/>
          <w:sz w:val="20"/>
          <w:szCs w:val="22"/>
          <w:lang w:val="fr-FR"/>
        </w:rPr>
        <w:t xml:space="preserve">l’expression de </w:t>
      </w:r>
      <w:r w:rsidRPr="00627224">
        <w:rPr>
          <w:rFonts w:ascii="Arial" w:hAnsi="Arial"/>
          <w:sz w:val="20"/>
          <w:szCs w:val="22"/>
          <w:lang w:val="fr-FR"/>
        </w:rPr>
        <w:t>nos salutations les meilleures.</w:t>
      </w:r>
    </w:p>
    <w:p w14:paraId="02EFD690" w14:textId="344A377C" w:rsidR="00092753" w:rsidRDefault="00092753" w:rsidP="002D4DB1">
      <w:pPr>
        <w:spacing w:line="235" w:lineRule="auto"/>
        <w:ind w:left="5670" w:hanging="567"/>
        <w:rPr>
          <w:rFonts w:ascii="Arial" w:hAnsi="Arial"/>
          <w:sz w:val="20"/>
          <w:szCs w:val="22"/>
          <w:lang w:val="fr-FR"/>
        </w:rPr>
      </w:pPr>
      <w:bookmarkStart w:id="0" w:name="END_LOOP_1"/>
      <w:bookmarkEnd w:id="0"/>
    </w:p>
    <w:p w14:paraId="418B5F4E" w14:textId="77777777" w:rsidR="00876BF3" w:rsidRDefault="00876BF3" w:rsidP="002D4DB1">
      <w:pPr>
        <w:spacing w:line="235" w:lineRule="auto"/>
        <w:ind w:left="2160"/>
        <w:rPr>
          <w:rFonts w:ascii="Arial" w:hAnsi="Arial"/>
          <w:sz w:val="20"/>
          <w:szCs w:val="22"/>
          <w:lang w:val="fr-FR"/>
        </w:rPr>
      </w:pPr>
    </w:p>
    <w:p w14:paraId="37814E00" w14:textId="77777777" w:rsidR="00DD7B16" w:rsidRDefault="00EB2980" w:rsidP="002D4DB1">
      <w:pPr>
        <w:spacing w:line="235" w:lineRule="auto"/>
        <w:ind w:left="2160"/>
        <w:rPr>
          <w:rFonts w:ascii="Arial" w:hAnsi="Arial"/>
          <w:sz w:val="20"/>
          <w:szCs w:val="22"/>
        </w:rPr>
      </w:pPr>
      <w:proofErr w:type="spellStart"/>
      <w:r w:rsidRPr="00627224">
        <w:rPr>
          <w:rFonts w:ascii="Arial" w:hAnsi="Arial"/>
          <w:sz w:val="20"/>
          <w:szCs w:val="22"/>
          <w:lang w:val="fr-FR"/>
        </w:rPr>
        <w:t>p.o</w:t>
      </w:r>
      <w:proofErr w:type="spellEnd"/>
      <w:r w:rsidRPr="00627224">
        <w:rPr>
          <w:rFonts w:ascii="Arial" w:hAnsi="Arial"/>
          <w:sz w:val="20"/>
          <w:szCs w:val="22"/>
          <w:lang w:val="fr-FR"/>
        </w:rPr>
        <w:t>.</w:t>
      </w:r>
      <w:r w:rsidR="00F232D1">
        <w:rPr>
          <w:rFonts w:ascii="Arial" w:hAnsi="Arial"/>
          <w:sz w:val="20"/>
          <w:szCs w:val="22"/>
          <w:lang w:val="fr-FR"/>
        </w:rPr>
        <w:t xml:space="preserve"> </w:t>
      </w:r>
      <w:r w:rsidRPr="00627224">
        <w:rPr>
          <w:rFonts w:ascii="Arial" w:hAnsi="Arial"/>
          <w:sz w:val="20"/>
          <w:szCs w:val="22"/>
          <w:lang w:val="fr-FR"/>
        </w:rPr>
        <w:t>et par délégation</w:t>
      </w:r>
      <w:r w:rsidR="00F232D1">
        <w:rPr>
          <w:rFonts w:ascii="Arial" w:hAnsi="Arial"/>
          <w:sz w:val="20"/>
          <w:szCs w:val="22"/>
          <w:lang w:val="fr-FR"/>
        </w:rPr>
        <w:t>,</w:t>
      </w:r>
      <w:r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876BF3">
        <w:rPr>
          <w:rFonts w:ascii="Arial" w:hAnsi="Arial"/>
          <w:sz w:val="20"/>
          <w:szCs w:val="22"/>
          <w:lang w:val="fr-FR"/>
        </w:rPr>
        <w:t>le r</w:t>
      </w:r>
      <w:proofErr w:type="spellStart"/>
      <w:r w:rsidR="00876BF3" w:rsidRPr="00876BF3">
        <w:rPr>
          <w:rFonts w:ascii="Arial" w:hAnsi="Arial"/>
          <w:sz w:val="20"/>
          <w:szCs w:val="22"/>
        </w:rPr>
        <w:t>esponsable</w:t>
      </w:r>
      <w:proofErr w:type="spellEnd"/>
      <w:r w:rsidR="00876BF3" w:rsidRPr="00876BF3">
        <w:rPr>
          <w:rFonts w:ascii="Arial" w:hAnsi="Arial"/>
          <w:sz w:val="20"/>
          <w:szCs w:val="22"/>
        </w:rPr>
        <w:t xml:space="preserve"> du service </w:t>
      </w:r>
      <w:proofErr w:type="spellStart"/>
      <w:r w:rsidR="00876BF3" w:rsidRPr="00876BF3">
        <w:rPr>
          <w:rFonts w:ascii="Arial" w:hAnsi="Arial"/>
          <w:sz w:val="20"/>
          <w:szCs w:val="22"/>
        </w:rPr>
        <w:t>Ingénierie</w:t>
      </w:r>
      <w:proofErr w:type="spellEnd"/>
      <w:r w:rsidR="00876BF3" w:rsidRPr="00876BF3">
        <w:rPr>
          <w:rFonts w:ascii="Arial" w:hAnsi="Arial"/>
          <w:sz w:val="20"/>
          <w:szCs w:val="22"/>
        </w:rPr>
        <w:t xml:space="preserve"> </w:t>
      </w:r>
      <w:proofErr w:type="spellStart"/>
      <w:r w:rsidR="00876BF3" w:rsidRPr="00876BF3">
        <w:rPr>
          <w:rFonts w:ascii="Arial" w:hAnsi="Arial"/>
          <w:sz w:val="20"/>
          <w:szCs w:val="22"/>
        </w:rPr>
        <w:t>Pédagogique</w:t>
      </w:r>
      <w:proofErr w:type="spellEnd"/>
      <w:r w:rsidR="00876BF3" w:rsidRPr="00876BF3">
        <w:rPr>
          <w:rFonts w:ascii="Arial" w:hAnsi="Arial"/>
          <w:sz w:val="20"/>
          <w:szCs w:val="22"/>
        </w:rPr>
        <w:t xml:space="preserve"> et Documentation</w:t>
      </w:r>
    </w:p>
    <w:p w14:paraId="140A7E34" w14:textId="77777777" w:rsidR="00DD7B16" w:rsidRDefault="00DD7B16" w:rsidP="002D4DB1">
      <w:pPr>
        <w:spacing w:line="235" w:lineRule="auto"/>
        <w:ind w:left="2160"/>
        <w:rPr>
          <w:rFonts w:ascii="Arial" w:hAnsi="Arial"/>
          <w:sz w:val="20"/>
          <w:szCs w:val="22"/>
        </w:rPr>
      </w:pPr>
    </w:p>
    <w:p w14:paraId="7A809070" w14:textId="77777777" w:rsidR="00DD7B16" w:rsidRDefault="00DD7B16" w:rsidP="002D4DB1">
      <w:pPr>
        <w:spacing w:line="235" w:lineRule="auto"/>
        <w:ind w:left="2160"/>
        <w:rPr>
          <w:rFonts w:ascii="Arial" w:hAnsi="Arial"/>
          <w:sz w:val="20"/>
          <w:szCs w:val="22"/>
        </w:rPr>
      </w:pPr>
    </w:p>
    <w:p w14:paraId="674B5318" w14:textId="77777777" w:rsidR="00DD7B16" w:rsidRDefault="00DD7B16" w:rsidP="002D4DB1">
      <w:pPr>
        <w:spacing w:line="235" w:lineRule="auto"/>
        <w:ind w:left="2160"/>
        <w:rPr>
          <w:rFonts w:ascii="Arial" w:hAnsi="Arial"/>
          <w:sz w:val="20"/>
          <w:szCs w:val="22"/>
        </w:rPr>
      </w:pPr>
    </w:p>
    <w:p w14:paraId="1BE494A2" w14:textId="31320735" w:rsidR="00EB2980" w:rsidRPr="002B7178" w:rsidRDefault="00DD7B16" w:rsidP="002D4DB1">
      <w:pPr>
        <w:spacing w:line="235" w:lineRule="auto"/>
        <w:ind w:left="6480" w:firstLine="720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noProof/>
          <w:sz w:val="20"/>
          <w:szCs w:val="22"/>
          <w:lang w:val="fr-FR"/>
        </w:rPr>
        <w:drawing>
          <wp:inline distT="0" distB="0" distL="0" distR="0" wp14:anchorId="4FCE7D7D" wp14:editId="21F05AA2">
            <wp:extent cx="1764967" cy="752475"/>
            <wp:effectExtent l="0" t="0" r="6985" b="0"/>
            <wp:docPr id="1164542310" name="Image 1" descr="Une image contenant croquis, écriture manuscr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42310" name="Image 1" descr="Une image contenant croquis, écriture manuscri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67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980" w:rsidRPr="002B7178" w:rsidSect="00530A5A">
      <w:footerReference w:type="default" r:id="rId12"/>
      <w:pgSz w:w="12240" w:h="15840"/>
      <w:pgMar w:top="720" w:right="720" w:bottom="720" w:left="720" w:header="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9578" w14:textId="77777777" w:rsidR="00323A7E" w:rsidRDefault="00323A7E">
      <w:r>
        <w:separator/>
      </w:r>
    </w:p>
  </w:endnote>
  <w:endnote w:type="continuationSeparator" w:id="0">
    <w:p w14:paraId="648CFE7B" w14:textId="77777777" w:rsidR="00323A7E" w:rsidRDefault="0032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C5FC" w14:textId="77777777" w:rsidR="00CD5572" w:rsidRPr="000051C0" w:rsidRDefault="00CD5572" w:rsidP="00CD5572">
    <w:pPr>
      <w:ind w:right="-341"/>
      <w:rPr>
        <w:rFonts w:ascii="Verdana" w:hAnsi="Verdana"/>
        <w:color w:val="0000FF"/>
        <w:sz w:val="14"/>
        <w:lang w:val="fr-FR"/>
      </w:rPr>
    </w:pPr>
    <w:r w:rsidRPr="000051C0">
      <w:rPr>
        <w:rFonts w:ascii="Verdana" w:hAnsi="Verdana"/>
        <w:color w:val="0000FF"/>
        <w:sz w:val="14"/>
        <w:lang w:val="fr-FR"/>
      </w:rPr>
      <w:t>227, av du Professeur Jean-Louis Viala - BP 84308-34193 Montpellier Cedex 5 Tél. 04 67 54 84 10 - Fax 04 67 54 84 14 - web http: //www.abes.fr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855AD" w14:textId="77777777" w:rsidR="00323A7E" w:rsidRDefault="00323A7E">
      <w:r>
        <w:separator/>
      </w:r>
    </w:p>
  </w:footnote>
  <w:footnote w:type="continuationSeparator" w:id="0">
    <w:p w14:paraId="57DAA4A0" w14:textId="77777777" w:rsidR="00323A7E" w:rsidRDefault="00323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B815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2DBCF2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47295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448E56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DE7CE2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AC8F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BCCF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58A9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A48F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17208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88902">
    <w:abstractNumId w:val="8"/>
  </w:num>
  <w:num w:numId="2" w16cid:durableId="887492402">
    <w:abstractNumId w:val="3"/>
  </w:num>
  <w:num w:numId="3" w16cid:durableId="880171551">
    <w:abstractNumId w:val="2"/>
  </w:num>
  <w:num w:numId="4" w16cid:durableId="1646161593">
    <w:abstractNumId w:val="1"/>
  </w:num>
  <w:num w:numId="5" w16cid:durableId="1562012190">
    <w:abstractNumId w:val="0"/>
  </w:num>
  <w:num w:numId="6" w16cid:durableId="1286891801">
    <w:abstractNumId w:val="9"/>
  </w:num>
  <w:num w:numId="7" w16cid:durableId="1178077450">
    <w:abstractNumId w:val="7"/>
  </w:num>
  <w:num w:numId="8" w16cid:durableId="1479766126">
    <w:abstractNumId w:val="6"/>
  </w:num>
  <w:num w:numId="9" w16cid:durableId="207379107">
    <w:abstractNumId w:val="5"/>
  </w:num>
  <w:num w:numId="10" w16cid:durableId="119960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AA4"/>
    <w:rsid w:val="000012EC"/>
    <w:rsid w:val="000051C0"/>
    <w:rsid w:val="000056BE"/>
    <w:rsid w:val="00021887"/>
    <w:rsid w:val="00031C92"/>
    <w:rsid w:val="00037295"/>
    <w:rsid w:val="00040697"/>
    <w:rsid w:val="00042A84"/>
    <w:rsid w:val="000533BF"/>
    <w:rsid w:val="00056559"/>
    <w:rsid w:val="000625B2"/>
    <w:rsid w:val="0006283F"/>
    <w:rsid w:val="00072604"/>
    <w:rsid w:val="00083B65"/>
    <w:rsid w:val="00086E10"/>
    <w:rsid w:val="00092753"/>
    <w:rsid w:val="000A135E"/>
    <w:rsid w:val="000C2BF6"/>
    <w:rsid w:val="000C4AB9"/>
    <w:rsid w:val="000D1719"/>
    <w:rsid w:val="000F5F7F"/>
    <w:rsid w:val="00102C56"/>
    <w:rsid w:val="00122709"/>
    <w:rsid w:val="00122F22"/>
    <w:rsid w:val="001243E3"/>
    <w:rsid w:val="00147A17"/>
    <w:rsid w:val="00147A53"/>
    <w:rsid w:val="0017742A"/>
    <w:rsid w:val="001B5A5C"/>
    <w:rsid w:val="001C324C"/>
    <w:rsid w:val="001D54BB"/>
    <w:rsid w:val="00221947"/>
    <w:rsid w:val="002439B0"/>
    <w:rsid w:val="00266407"/>
    <w:rsid w:val="00267B01"/>
    <w:rsid w:val="00272FC7"/>
    <w:rsid w:val="00286E10"/>
    <w:rsid w:val="002A047F"/>
    <w:rsid w:val="002A51FA"/>
    <w:rsid w:val="002A7763"/>
    <w:rsid w:val="002B7178"/>
    <w:rsid w:val="002C4D7D"/>
    <w:rsid w:val="002D4DB1"/>
    <w:rsid w:val="002F110B"/>
    <w:rsid w:val="002F1248"/>
    <w:rsid w:val="002F51A1"/>
    <w:rsid w:val="003032A2"/>
    <w:rsid w:val="00307BC1"/>
    <w:rsid w:val="00323A7E"/>
    <w:rsid w:val="0033159F"/>
    <w:rsid w:val="003344C9"/>
    <w:rsid w:val="00335EBC"/>
    <w:rsid w:val="00366548"/>
    <w:rsid w:val="00376FD9"/>
    <w:rsid w:val="00381088"/>
    <w:rsid w:val="003A5579"/>
    <w:rsid w:val="003B6119"/>
    <w:rsid w:val="003E5BA1"/>
    <w:rsid w:val="003F7FEC"/>
    <w:rsid w:val="00407F18"/>
    <w:rsid w:val="00446BD9"/>
    <w:rsid w:val="004478C4"/>
    <w:rsid w:val="004708F0"/>
    <w:rsid w:val="004737DE"/>
    <w:rsid w:val="0047691E"/>
    <w:rsid w:val="004F059C"/>
    <w:rsid w:val="005027CC"/>
    <w:rsid w:val="00514537"/>
    <w:rsid w:val="00530A5A"/>
    <w:rsid w:val="005343FA"/>
    <w:rsid w:val="0056234B"/>
    <w:rsid w:val="00575484"/>
    <w:rsid w:val="0058384B"/>
    <w:rsid w:val="005864B3"/>
    <w:rsid w:val="005A7C9F"/>
    <w:rsid w:val="005E0998"/>
    <w:rsid w:val="006249F0"/>
    <w:rsid w:val="00626800"/>
    <w:rsid w:val="00627224"/>
    <w:rsid w:val="006404C6"/>
    <w:rsid w:val="006443F9"/>
    <w:rsid w:val="00666E4B"/>
    <w:rsid w:val="006B6A33"/>
    <w:rsid w:val="006D184F"/>
    <w:rsid w:val="006D2A7B"/>
    <w:rsid w:val="006F52FE"/>
    <w:rsid w:val="006F715E"/>
    <w:rsid w:val="00700B06"/>
    <w:rsid w:val="007010A1"/>
    <w:rsid w:val="00704451"/>
    <w:rsid w:val="0070647B"/>
    <w:rsid w:val="007243C2"/>
    <w:rsid w:val="00732053"/>
    <w:rsid w:val="00732F6E"/>
    <w:rsid w:val="00744B87"/>
    <w:rsid w:val="00763F98"/>
    <w:rsid w:val="00774BA5"/>
    <w:rsid w:val="00781D23"/>
    <w:rsid w:val="00792255"/>
    <w:rsid w:val="007B2705"/>
    <w:rsid w:val="007B42A8"/>
    <w:rsid w:val="007E12E9"/>
    <w:rsid w:val="007E204D"/>
    <w:rsid w:val="007F206D"/>
    <w:rsid w:val="008007BC"/>
    <w:rsid w:val="00800E97"/>
    <w:rsid w:val="008671AB"/>
    <w:rsid w:val="00876BF3"/>
    <w:rsid w:val="00881EC7"/>
    <w:rsid w:val="00883C62"/>
    <w:rsid w:val="00886E63"/>
    <w:rsid w:val="008B390F"/>
    <w:rsid w:val="008F376F"/>
    <w:rsid w:val="008F7D35"/>
    <w:rsid w:val="008F7F50"/>
    <w:rsid w:val="00931109"/>
    <w:rsid w:val="00962C22"/>
    <w:rsid w:val="00971CA4"/>
    <w:rsid w:val="009774C4"/>
    <w:rsid w:val="00981680"/>
    <w:rsid w:val="009A4B24"/>
    <w:rsid w:val="009D7863"/>
    <w:rsid w:val="009E78F3"/>
    <w:rsid w:val="009F0301"/>
    <w:rsid w:val="009F335A"/>
    <w:rsid w:val="009F65C2"/>
    <w:rsid w:val="00A01876"/>
    <w:rsid w:val="00A21F09"/>
    <w:rsid w:val="00A26F25"/>
    <w:rsid w:val="00A4258C"/>
    <w:rsid w:val="00A43EA9"/>
    <w:rsid w:val="00A4490E"/>
    <w:rsid w:val="00A51984"/>
    <w:rsid w:val="00A6238A"/>
    <w:rsid w:val="00A64CFD"/>
    <w:rsid w:val="00A8311E"/>
    <w:rsid w:val="00A84AFC"/>
    <w:rsid w:val="00AB4C30"/>
    <w:rsid w:val="00AC1FB6"/>
    <w:rsid w:val="00AC7DAD"/>
    <w:rsid w:val="00AE4978"/>
    <w:rsid w:val="00B07569"/>
    <w:rsid w:val="00B163A0"/>
    <w:rsid w:val="00B671AA"/>
    <w:rsid w:val="00B87E4C"/>
    <w:rsid w:val="00BB03CE"/>
    <w:rsid w:val="00BB0680"/>
    <w:rsid w:val="00BB27AF"/>
    <w:rsid w:val="00BD1397"/>
    <w:rsid w:val="00BD387A"/>
    <w:rsid w:val="00BE0CD7"/>
    <w:rsid w:val="00BE757B"/>
    <w:rsid w:val="00C25277"/>
    <w:rsid w:val="00C30578"/>
    <w:rsid w:val="00C31242"/>
    <w:rsid w:val="00C747B6"/>
    <w:rsid w:val="00C852B5"/>
    <w:rsid w:val="00CB205B"/>
    <w:rsid w:val="00CD5572"/>
    <w:rsid w:val="00D605C8"/>
    <w:rsid w:val="00D82D66"/>
    <w:rsid w:val="00D861A6"/>
    <w:rsid w:val="00DA0F82"/>
    <w:rsid w:val="00DA510B"/>
    <w:rsid w:val="00DB1ED0"/>
    <w:rsid w:val="00DB2869"/>
    <w:rsid w:val="00DD7B16"/>
    <w:rsid w:val="00DE6C2C"/>
    <w:rsid w:val="00E006F0"/>
    <w:rsid w:val="00E00A68"/>
    <w:rsid w:val="00E017A3"/>
    <w:rsid w:val="00E055A5"/>
    <w:rsid w:val="00E41053"/>
    <w:rsid w:val="00E7542A"/>
    <w:rsid w:val="00E77149"/>
    <w:rsid w:val="00E77830"/>
    <w:rsid w:val="00E77ABB"/>
    <w:rsid w:val="00E825DF"/>
    <w:rsid w:val="00E86F49"/>
    <w:rsid w:val="00E94507"/>
    <w:rsid w:val="00EB2980"/>
    <w:rsid w:val="00EE0399"/>
    <w:rsid w:val="00EE65BC"/>
    <w:rsid w:val="00F232D1"/>
    <w:rsid w:val="00F35AA4"/>
    <w:rsid w:val="00F37B89"/>
    <w:rsid w:val="00F7434E"/>
    <w:rsid w:val="00F85A3C"/>
    <w:rsid w:val="00FC5664"/>
    <w:rsid w:val="00FC5F0A"/>
    <w:rsid w:val="00FC6922"/>
    <w:rsid w:val="00FD0CC4"/>
    <w:rsid w:val="00FD4202"/>
    <w:rsid w:val="00FE414A"/>
    <w:rsid w:val="00F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1E8E1A"/>
  <w14:defaultImageDpi w14:val="0"/>
  <w15:docId w15:val="{5C89125E-FA54-44E6-A3E8-64EC655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71AA"/>
    <w:rPr>
      <w:sz w:val="24"/>
      <w:szCs w:val="24"/>
      <w:lang w:val="en-GB" w:eastAsia="en-GB"/>
    </w:rPr>
  </w:style>
  <w:style w:type="paragraph" w:styleId="Titre2">
    <w:name w:val="heading 2"/>
    <w:basedOn w:val="Normal"/>
    <w:next w:val="Normal"/>
    <w:link w:val="Titre2Car"/>
    <w:uiPriority w:val="9"/>
    <w:qFormat/>
    <w:rsid w:val="008F7F50"/>
    <w:pPr>
      <w:keepNext/>
      <w:ind w:left="4536"/>
      <w:outlineLvl w:val="1"/>
    </w:pPr>
    <w:rPr>
      <w:i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locked/>
    <w:rsid w:val="008F7F50"/>
    <w:rPr>
      <w:rFonts w:cs="Times New Roman"/>
      <w:i/>
      <w:sz w:val="24"/>
    </w:rPr>
  </w:style>
  <w:style w:type="character" w:styleId="Lienhypertexte">
    <w:name w:val="Hyperlink"/>
    <w:basedOn w:val="Policepardfaut"/>
    <w:uiPriority w:val="99"/>
    <w:rPr>
      <w:rFonts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rsid w:val="008F7F50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locked/>
    <w:rsid w:val="008F7F50"/>
    <w:rPr>
      <w:rFonts w:cs="Times New Roman"/>
    </w:rPr>
  </w:style>
  <w:style w:type="table" w:styleId="Grilledutableau">
    <w:name w:val="Table Grid"/>
    <w:basedOn w:val="TableauNormal"/>
    <w:rsid w:val="00626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rsid w:val="007E20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7E204D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documentation.abes.fr/divers/formations/PreparerSaFormation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uformation@abes.fr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BIFOR\AGIFDocument\documents\modeles\convocation_new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BC4D7-3BB5-451D-9BE3-AD49D8C23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convocation_new.dot</Template>
  <TotalTime>1266</TotalTime>
  <Pages>1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RTFTemplate Macros</vt:lpstr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RTFTemplate Macros</dc:title>
  <dc:subject/>
  <dc:creator>Alexis JEAN-LAURENT</dc:creator>
  <cp:keywords/>
  <dc:description/>
  <cp:lastModifiedBy>Clément Delafontaine</cp:lastModifiedBy>
  <cp:revision>118</cp:revision>
  <cp:lastPrinted>2016-01-21T10:54:00Z</cp:lastPrinted>
  <dcterms:created xsi:type="dcterms:W3CDTF">2016-01-21T09:56:00Z</dcterms:created>
  <dcterms:modified xsi:type="dcterms:W3CDTF">2025-04-04T15:27:00Z</dcterms:modified>
</cp:coreProperties>
</file>